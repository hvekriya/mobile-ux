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934C27" w:rsidP="00C6554A">
      <w:pPr>
        <w:pStyle w:val="Photo"/>
      </w:pPr>
      <w:bookmarkStart w:id="0" w:name="_Toc321147149"/>
      <w:bookmarkStart w:id="1" w:name="_Toc318188227"/>
      <w:bookmarkStart w:id="2" w:name="_Toc318188327"/>
      <w:bookmarkStart w:id="3" w:name="_Toc318189312"/>
      <w:bookmarkStart w:id="4" w:name="_Toc321147011"/>
      <w:r>
        <w:rPr>
          <w:noProof/>
          <w:lang w:val="en-GB" w:eastAsia="en-GB"/>
        </w:rPr>
        <w:drawing>
          <wp:inline distT="0" distB="0" distL="0" distR="0">
            <wp:extent cx="4152900" cy="5734050"/>
            <wp:effectExtent l="0" t="0" r="0" b="0"/>
            <wp:docPr id="1" name="Picture 1" descr="C:\Users\Calvin\AppData\Local\Microsoft\Windows\INetCache\Content.Word\1. app_op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lvin\AppData\Local\Microsoft\Windows\INetCache\Content.Word\1. app_open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5734050"/>
                    </a:xfrm>
                    <a:prstGeom prst="rect">
                      <a:avLst/>
                    </a:prstGeom>
                    <a:noFill/>
                    <a:ln>
                      <a:noFill/>
                    </a:ln>
                  </pic:spPr>
                </pic:pic>
              </a:graphicData>
            </a:graphic>
          </wp:inline>
        </w:drawing>
      </w:r>
    </w:p>
    <w:bookmarkEnd w:id="0"/>
    <w:bookmarkEnd w:id="1"/>
    <w:bookmarkEnd w:id="2"/>
    <w:bookmarkEnd w:id="3"/>
    <w:bookmarkEnd w:id="4"/>
    <w:p w:rsidR="00C6554A" w:rsidRDefault="00934C27" w:rsidP="00C6554A">
      <w:pPr>
        <w:pStyle w:val="Title"/>
      </w:pPr>
      <w:r>
        <w:t>BLURP Book Retailer Report</w:t>
      </w:r>
    </w:p>
    <w:p w:rsidR="00C6554A" w:rsidRPr="00D5413C" w:rsidRDefault="00934C27" w:rsidP="00C6554A">
      <w:pPr>
        <w:pStyle w:val="Subtitle"/>
      </w:pPr>
      <w:r>
        <w:t>Coursework 2</w:t>
      </w:r>
    </w:p>
    <w:p w:rsidR="00C6554A" w:rsidRDefault="00934C27" w:rsidP="00C6554A">
      <w:pPr>
        <w:pStyle w:val="ContactInfo"/>
      </w:pPr>
      <w:r>
        <w:t>Group 5 | Mobile User Experience|</w:t>
      </w:r>
      <w:r w:rsidRPr="00D5413C">
        <w:t xml:space="preserve"> </w:t>
      </w:r>
      <w:r>
        <w:t>11/12/2017</w:t>
      </w:r>
      <w:r w:rsidR="00C6554A">
        <w:br w:type="page"/>
      </w:r>
    </w:p>
    <w:p w:rsidR="005F01F7" w:rsidRDefault="005F01F7" w:rsidP="00C6554A">
      <w:pPr>
        <w:pStyle w:val="Heading1"/>
      </w:pPr>
      <w:r>
        <w:lastRenderedPageBreak/>
        <w:t>Introduction</w:t>
      </w:r>
    </w:p>
    <w:p w:rsidR="005F01F7" w:rsidRPr="005F01F7" w:rsidRDefault="005F01F7" w:rsidP="005F01F7"/>
    <w:p w:rsidR="005F01F7" w:rsidRDefault="005F01F7" w:rsidP="005F01F7">
      <w:r>
        <w:t xml:space="preserve">Group 5 was consisted of 4 members as follows: Calvin Keesoony (Student 1, iPhone portrait orientation), Sam Collins (Student 2, iPhone landscape orientation), Haresh Vekryia (Student 3, iPad portrait orientation) and Madalina Voiniciuc (student 4, iPad landscape orientation). </w:t>
      </w:r>
    </w:p>
    <w:p w:rsidR="005F01F7" w:rsidRDefault="005F01F7" w:rsidP="005F01F7">
      <w:r>
        <w:t>We chose to design and implement the second concept, Book retailer Web App, as we considered it would be more challenging to develop an education related program than a fashion one. Also, after listening to some discussions within the class, we observed that most of our colleagues tend to embrace the other approach of the project so we thought it would be a good opportunity to come forward.</w:t>
      </w:r>
    </w:p>
    <w:p w:rsidR="002F66A7" w:rsidRDefault="002F66A7" w:rsidP="005F01F7">
      <w:r>
        <w:t>From the beginning we tried to establish a regularity as regards our group meetings in order to bring together our work even if each of us tried to concentrate to finish our parts and always be in time with the schedule we set.</w:t>
      </w:r>
    </w:p>
    <w:p w:rsidR="005F01F7" w:rsidRDefault="002F66A7" w:rsidP="005F01F7">
      <w:r>
        <w:t>After we received the feedback for the first coursework we decided to take into consideration the suggestions so we end up having a quite different website to the one we made prototypes for.</w:t>
      </w:r>
    </w:p>
    <w:p w:rsidR="00BE79B3" w:rsidRDefault="00BE79B3" w:rsidP="005F01F7">
      <w:r>
        <w:t xml:space="preserve">As regards the differences between iPhone and iPad, there are a few important ones, for example, we decided to add icons on the list of items (Stores, Events, Team Members) when the website is opened in iPad while in the iPhone device we tried to make it less crowded as there was already a lot of content to display. In the matter of orientations, the differences between iPad portrait and iPad landscape are almost </w:t>
      </w:r>
      <w:r w:rsidR="00626FEA" w:rsidRPr="00626FEA">
        <w:rPr>
          <w:color w:val="auto"/>
          <w:highlight w:val="yellow"/>
        </w:rPr>
        <w:t>un</w:t>
      </w:r>
      <w:r w:rsidRPr="00626FEA">
        <w:rPr>
          <w:color w:val="auto"/>
          <w:highlight w:val="yellow"/>
        </w:rPr>
        <w:t>noticeable</w:t>
      </w:r>
      <w:r>
        <w:t xml:space="preserve"> </w:t>
      </w:r>
      <w:r w:rsidR="00D97083">
        <w:t>because we tried to have a sequence of the steps while doing a task on the website so that the user would not feel any discrepancy of the design unless the size of the screen is changed considerably.</w:t>
      </w:r>
      <w:r w:rsidR="00626FEA">
        <w:t xml:space="preserve"> </w:t>
      </w:r>
      <w:r w:rsidR="00626FEA" w:rsidRPr="00626FEA">
        <w:rPr>
          <w:highlight w:val="yellow"/>
        </w:rPr>
        <w:t>Overall in our designs across both iPad and iPhone we wanted to keep the structure and how we formatted both designs universally the same, so our implementations for our pages share a lot of similarities amongst them regarding the CSS implemented.</w:t>
      </w:r>
    </w:p>
    <w:p w:rsidR="00BE79B3" w:rsidRDefault="00BE79B3" w:rsidP="005F01F7"/>
    <w:p w:rsidR="00BE79B3" w:rsidRDefault="00BE79B3" w:rsidP="005F01F7"/>
    <w:p w:rsidR="002F66A7" w:rsidRPr="005F01F7" w:rsidRDefault="000F7EA4" w:rsidP="005F01F7">
      <w:r w:rsidRPr="00BE79B3">
        <w:rPr>
          <w:noProof/>
          <w:lang w:val="en-GB" w:eastAsia="en-GB"/>
        </w:rPr>
        <w:lastRenderedPageBreak/>
        <mc:AlternateContent>
          <mc:Choice Requires="wps">
            <w:drawing>
              <wp:anchor distT="45720" distB="45720" distL="114300" distR="114300" simplePos="0" relativeHeight="251659264" behindDoc="0" locked="0" layoutInCell="1" allowOverlap="1" wp14:anchorId="43FE570F" wp14:editId="0F5EAE26">
                <wp:simplePos x="0" y="0"/>
                <wp:positionH relativeFrom="column">
                  <wp:posOffset>2787015</wp:posOffset>
                </wp:positionH>
                <wp:positionV relativeFrom="paragraph">
                  <wp:posOffset>3829050</wp:posOffset>
                </wp:positionV>
                <wp:extent cx="1838325" cy="579755"/>
                <wp:effectExtent l="0" t="0" r="28575" b="107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579755"/>
                        </a:xfrm>
                        <a:prstGeom prst="rect">
                          <a:avLst/>
                        </a:prstGeom>
                        <a:solidFill>
                          <a:srgbClr val="FFFFFF"/>
                        </a:solidFill>
                        <a:ln w="9525">
                          <a:solidFill>
                            <a:srgbClr val="000000"/>
                          </a:solidFill>
                          <a:miter lim="800000"/>
                          <a:headEnd/>
                          <a:tailEnd/>
                        </a:ln>
                      </wps:spPr>
                      <wps:txbx>
                        <w:txbxContent>
                          <w:p w:rsidR="00BE79B3" w:rsidRDefault="00BE79B3" w:rsidP="00BE79B3">
                            <w:r>
                              <w:t>The Home page on iPhone portrait (Implemented)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E570F" id="_x0000_t202" coordsize="21600,21600" o:spt="202" path="m,l,21600r21600,l21600,xe">
                <v:stroke joinstyle="miter"/>
                <v:path gradientshapeok="t" o:connecttype="rect"/>
              </v:shapetype>
              <v:shape id="Text Box 2" o:spid="_x0000_s1026" type="#_x0000_t202" style="position:absolute;margin-left:219.45pt;margin-top:301.5pt;width:144.75pt;height:45.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">
                <v:textbox>
                  <w:txbxContent>
                    <w:p w:rsidR="00BE79B3" w:rsidRDefault="00BE79B3" w:rsidP="00BE79B3">
                      <w:r>
                        <w:t>The Home page on iPhone portrait (Implemented)</w:t>
                      </w:r>
                    </w:p>
                  </w:txbxContent>
                </v:textbox>
                <w10:wrap type="square"/>
              </v:shape>
            </w:pict>
          </mc:Fallback>
        </mc:AlternateContent>
      </w:r>
      <w:r w:rsidR="00932EA9">
        <w:rPr>
          <w:noProof/>
          <w:lang w:val="en-GB" w:eastAsia="en-GB"/>
        </w:rPr>
        <mc:AlternateContent>
          <mc:Choice Requires="wps">
            <w:drawing>
              <wp:anchor distT="45720" distB="45720" distL="114300" distR="114300" simplePos="0" relativeHeight="251657216" behindDoc="0" locked="0" layoutInCell="1" allowOverlap="1">
                <wp:simplePos x="0" y="0"/>
                <wp:positionH relativeFrom="column">
                  <wp:posOffset>391795</wp:posOffset>
                </wp:positionH>
                <wp:positionV relativeFrom="paragraph">
                  <wp:posOffset>3870325</wp:posOffset>
                </wp:positionV>
                <wp:extent cx="1849120" cy="586740"/>
                <wp:effectExtent l="0" t="0" r="1778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586740"/>
                        </a:xfrm>
                        <a:prstGeom prst="rect">
                          <a:avLst/>
                        </a:prstGeom>
                        <a:solidFill>
                          <a:srgbClr val="FFFFFF"/>
                        </a:solidFill>
                        <a:ln w="9525">
                          <a:solidFill>
                            <a:srgbClr val="000000"/>
                          </a:solidFill>
                          <a:miter lim="800000"/>
                          <a:headEnd/>
                          <a:tailEnd/>
                        </a:ln>
                      </wps:spPr>
                      <wps:txbx>
                        <w:txbxContent>
                          <w:p w:rsidR="00BE79B3" w:rsidRDefault="00BE79B3">
                            <w:r>
                              <w:t>The Home page on iPhone portrait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85pt;margin-top:304.75pt;width:145.6pt;height:46.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">
                <v:textbox>
                  <w:txbxContent>
                    <w:p w:rsidR="00BE79B3" w:rsidRDefault="00BE79B3">
                      <w:r>
                        <w:t>The Home page on iPhone portrait (Prototype)</w:t>
                      </w:r>
                    </w:p>
                  </w:txbxContent>
                </v:textbox>
                <w10:wrap type="square"/>
              </v:shape>
            </w:pict>
          </mc:Fallback>
        </mc:AlternateContent>
      </w:r>
      <w:r w:rsidR="002F66A7">
        <w:rPr>
          <w:noProof/>
          <w:lang w:val="en-GB" w:eastAsia="en-GB"/>
        </w:rPr>
        <w:drawing>
          <wp:inline distT="0" distB="0" distL="0" distR="0">
            <wp:extent cx="2657475" cy="3731665"/>
            <wp:effectExtent l="0" t="0" r="0" b="2540"/>
            <wp:docPr id="4" name="Picture 4" descr="C:\Users\Calvin\AppData\Local\Microsoft\Windows\INetCache\Content.Word\2.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lvin\AppData\Local\Microsoft\Windows\INetCache\Content.Word\2. 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2809" cy="3767240"/>
                    </a:xfrm>
                    <a:prstGeom prst="rect">
                      <a:avLst/>
                    </a:prstGeom>
                    <a:noFill/>
                    <a:ln>
                      <a:noFill/>
                    </a:ln>
                  </pic:spPr>
                </pic:pic>
              </a:graphicData>
            </a:graphic>
          </wp:inline>
        </w:drawing>
      </w:r>
      <w:r w:rsidR="002F66A7">
        <w:rPr>
          <w:noProof/>
          <w:lang w:val="en-GB" w:eastAsia="en-GB"/>
        </w:rPr>
        <w:drawing>
          <wp:inline distT="0" distB="0" distL="0" distR="0">
            <wp:extent cx="2105025" cy="3734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117044" cy="3755716"/>
                    </a:xfrm>
                    <a:prstGeom prst="rect">
                      <a:avLst/>
                    </a:prstGeom>
                  </pic:spPr>
                </pic:pic>
              </a:graphicData>
            </a:graphic>
          </wp:inline>
        </w:drawing>
      </w:r>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BE79B3" w:rsidRDefault="00BE79B3" w:rsidP="00C6554A">
      <w:pPr>
        <w:pStyle w:val="Heading1"/>
      </w:pPr>
    </w:p>
    <w:p w:rsidR="00C6554A" w:rsidRDefault="00934C27" w:rsidP="00C6554A">
      <w:pPr>
        <w:pStyle w:val="Heading1"/>
      </w:pPr>
      <w:r>
        <w:t>Group_5_Student_1_iPhone</w:t>
      </w:r>
    </w:p>
    <w:p w:rsidR="002D0DE0" w:rsidRPr="002D0DE0" w:rsidRDefault="002D0DE0" w:rsidP="002D0DE0">
      <w:r>
        <w:t>-</w:t>
      </w:r>
    </w:p>
    <w:p w:rsidR="00D00567" w:rsidRDefault="00934C27" w:rsidP="00934C27">
      <w:pPr>
        <w:pStyle w:val="Heading1"/>
      </w:pPr>
      <w:r>
        <w:t>Group_5_Student_2_iPhone</w:t>
      </w:r>
    </w:p>
    <w:p w:rsidR="00734F69" w:rsidRDefault="00734F69" w:rsidP="00734F69">
      <w:r>
        <w:rPr>
          <w:noProof/>
          <w:lang w:val="en-GB" w:eastAsia="en-GB"/>
        </w:rPr>
        <w:drawing>
          <wp:anchor distT="0" distB="0" distL="114300" distR="114300" simplePos="0" relativeHeight="251660288" behindDoc="0" locked="0" layoutInCell="1" allowOverlap="1">
            <wp:simplePos x="0" y="0"/>
            <wp:positionH relativeFrom="column">
              <wp:posOffset>1428750</wp:posOffset>
            </wp:positionH>
            <wp:positionV relativeFrom="paragraph">
              <wp:posOffset>8468360</wp:posOffset>
            </wp:positionV>
            <wp:extent cx="2872105" cy="1476375"/>
            <wp:effectExtent l="0" t="0" r="4445" b="9525"/>
            <wp:wrapNone/>
            <wp:docPr id="2" name="Picture 2" descr="C:\Users\w1552858\AppData\Local\Microsoft\Windows\INetCache\Content.Word\6. ev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1552858\AppData\Local\Microsoft\Windows\INetCache\Content.Word\6. events_p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l="6656" t="24236" r="5324" b="19553"/>
                    <a:stretch>
                      <a:fillRect/>
                    </a:stretch>
                  </pic:blipFill>
                  <pic:spPr bwMode="auto">
                    <a:xfrm>
                      <a:off x="0" y="0"/>
                      <a:ext cx="287210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t>As Student 2, I was responsible with the implementation of the proposed design for the events page, the favourites list, and emailing the favourites list to a valid email.</w:t>
      </w:r>
    </w:p>
    <w:p w:rsidR="00734F69" w:rsidRDefault="00734F69" w:rsidP="00734F69"/>
    <w:p w:rsidR="00734F69" w:rsidRDefault="00734F69" w:rsidP="00734F69"/>
    <w:p w:rsidR="00734F69" w:rsidRDefault="00734F69" w:rsidP="00734F69">
      <w:r>
        <w:rPr>
          <w:noProof/>
          <w:lang w:val="en-GB" w:eastAsia="en-GB"/>
        </w:rPr>
        <w:lastRenderedPageBreak/>
        <w:drawing>
          <wp:anchor distT="0" distB="0" distL="114300" distR="114300" simplePos="0" relativeHeight="251661312" behindDoc="0" locked="0" layoutInCell="1" allowOverlap="1">
            <wp:simplePos x="0" y="0"/>
            <wp:positionH relativeFrom="column">
              <wp:posOffset>1276350</wp:posOffset>
            </wp:positionH>
            <wp:positionV relativeFrom="paragraph">
              <wp:posOffset>10795</wp:posOffset>
            </wp:positionV>
            <wp:extent cx="2872105" cy="1476375"/>
            <wp:effectExtent l="0" t="0" r="4445" b="9525"/>
            <wp:wrapNone/>
            <wp:docPr id="5" name="Picture 5" descr="C:\Users\w1552858\AppData\Local\Microsoft\Windows\INetCache\Content.Word\6. ev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1552858\AppData\Local\Microsoft\Windows\INetCache\Content.Word\6. events_p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l="6656" t="24236" r="5324" b="19553"/>
                    <a:stretch>
                      <a:fillRect/>
                    </a:stretch>
                  </pic:blipFill>
                  <pic:spPr bwMode="auto">
                    <a:xfrm>
                      <a:off x="0" y="0"/>
                      <a:ext cx="2872105"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4F69" w:rsidRDefault="00734F69" w:rsidP="00734F69"/>
    <w:p w:rsidR="00734F69" w:rsidRDefault="00734F69" w:rsidP="00734F69"/>
    <w:p w:rsidR="00734F69" w:rsidRDefault="00734F69" w:rsidP="00734F69"/>
    <w:p w:rsidR="00734F69" w:rsidRPr="00734F69" w:rsidRDefault="00734F69" w:rsidP="00734F69"/>
    <w:p w:rsidR="002D0DE0" w:rsidRDefault="002D0DE0" w:rsidP="002D0DE0"/>
    <w:p w:rsidR="00626FEA" w:rsidRDefault="00626FEA" w:rsidP="002D0DE0">
      <w:pPr>
        <w:rPr>
          <w:noProof/>
          <w:lang w:val="en-GB" w:eastAsia="en-GB"/>
        </w:rPr>
      </w:pPr>
    </w:p>
    <w:p w:rsidR="00734F69" w:rsidRDefault="00734F69" w:rsidP="002D0DE0">
      <w:r>
        <w:t xml:space="preserve">When it came to developing the design for the events page, I went over the designs and felt there was too much text being crammed onto the screen at one time. As well as this, I felt that the structure of the </w:t>
      </w:r>
      <w:r w:rsidR="00833A1D">
        <w:t>page and how it was formatted looked a bit off. To</w:t>
      </w:r>
      <w:r>
        <w:t xml:space="preserve"> remedy this I made the foll</w:t>
      </w:r>
      <w:r w:rsidR="00833A1D">
        <w:t>owing changes below.</w:t>
      </w:r>
    </w:p>
    <w:p w:rsidR="00BE471B" w:rsidRPr="00BE471B" w:rsidRDefault="00BE471B" w:rsidP="002D0DE0">
      <w:pPr>
        <w:rPr>
          <w:b/>
          <w:u w:val="single"/>
        </w:rPr>
      </w:pPr>
      <w:r w:rsidRPr="00BE471B">
        <w:rPr>
          <w:b/>
          <w:u w:val="single"/>
        </w:rPr>
        <w:t>Events Selection Page</w:t>
      </w:r>
    </w:p>
    <w:p w:rsidR="00833A1D" w:rsidRDefault="006B06C4" w:rsidP="002D0DE0">
      <w:r>
        <w:rPr>
          <w:noProof/>
          <w:lang w:val="en-GB" w:eastAsia="en-GB"/>
        </w:rPr>
        <mc:AlternateContent>
          <mc:Choice Requires="wpg">
            <w:drawing>
              <wp:anchor distT="0" distB="0" distL="114300" distR="114300" simplePos="0" relativeHeight="251667456" behindDoc="0" locked="0" layoutInCell="1" allowOverlap="1">
                <wp:simplePos x="0" y="0"/>
                <wp:positionH relativeFrom="column">
                  <wp:posOffset>38100</wp:posOffset>
                </wp:positionH>
                <wp:positionV relativeFrom="paragraph">
                  <wp:posOffset>23495</wp:posOffset>
                </wp:positionV>
                <wp:extent cx="5448300" cy="3448050"/>
                <wp:effectExtent l="0" t="0" r="0" b="0"/>
                <wp:wrapNone/>
                <wp:docPr id="18" name="Group 18"/>
                <wp:cNvGraphicFramePr/>
                <a:graphic xmlns:a="http://schemas.openxmlformats.org/drawingml/2006/main">
                  <a:graphicData uri="http://schemas.microsoft.com/office/word/2010/wordprocessingGroup">
                    <wpg:wgp>
                      <wpg:cNvGrpSpPr/>
                      <wpg:grpSpPr>
                        <a:xfrm>
                          <a:off x="0" y="0"/>
                          <a:ext cx="5448300" cy="3448050"/>
                          <a:chOff x="0" y="0"/>
                          <a:chExt cx="5448300" cy="3448050"/>
                        </a:xfrm>
                      </wpg:grpSpPr>
                      <pic:pic xmlns:pic="http://schemas.openxmlformats.org/drawingml/2006/picture">
                        <pic:nvPicPr>
                          <pic:cNvPr id="6" name="Picture 6" descr="C:\Users\w1552858\AppData\Local\Microsoft\Windows\INetCache\Content.Word\Event-page-top.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28575"/>
                            <a:ext cx="2717800" cy="1391285"/>
                          </a:xfrm>
                          <a:prstGeom prst="rect">
                            <a:avLst/>
                          </a:prstGeom>
                          <a:noFill/>
                          <a:ln>
                            <a:noFill/>
                          </a:ln>
                        </pic:spPr>
                      </pic:pic>
                      <pic:pic xmlns:pic="http://schemas.openxmlformats.org/drawingml/2006/picture">
                        <pic:nvPicPr>
                          <pic:cNvPr id="20" name="Picture 20" descr="C:\Users\w1552858\AppData\Local\Microsoft\Windows\INetCache\Content.Word\events-search.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00100" y="1485900"/>
                            <a:ext cx="3962400" cy="1962150"/>
                          </a:xfrm>
                          <a:prstGeom prst="rect">
                            <a:avLst/>
                          </a:prstGeom>
                          <a:noFill/>
                          <a:ln>
                            <a:noFill/>
                          </a:ln>
                        </pic:spPr>
                      </pic:pic>
                      <pic:pic xmlns:pic="http://schemas.openxmlformats.org/drawingml/2006/picture">
                        <pic:nvPicPr>
                          <pic:cNvPr id="21" name="Picture 21" descr="C:\Users\w1552858\AppData\Local\Microsoft\Windows\INetCache\Content.Word\events-location sort.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771775" y="0"/>
                            <a:ext cx="2676525" cy="1414145"/>
                          </a:xfrm>
                          <a:prstGeom prst="rect">
                            <a:avLst/>
                          </a:prstGeom>
                          <a:noFill/>
                          <a:ln>
                            <a:noFill/>
                          </a:ln>
                        </pic:spPr>
                      </pic:pic>
                    </wpg:wgp>
                  </a:graphicData>
                </a:graphic>
              </wp:anchor>
            </w:drawing>
          </mc:Choice>
          <mc:Fallback>
            <w:pict>
              <v:group w14:anchorId="0CB5A35C" id="Group 18" o:spid="_x0000_s1026" style="position:absolute;margin-left:3pt;margin-top:1.85pt;width:429pt;height:271.5pt;z-index:251667456" coordsize="5448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285;width:27178;height:1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">
                  <v:imagedata r:id="rId15" o:title="Event-page-top"/>
                  <v:path arrowok="t"/>
                </v:shape>
                <v:shape id="Picture 20" o:spid="_x0000_s1028" type="#_x0000_t75" style="position:absolute;left:8001;top:14859;width:39624;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">
                  <v:imagedata r:id="rId16" o:title="events-search"/>
                  <v:path arrowok="t"/>
                </v:shape>
                <v:shape id="Picture 21" o:spid="_x0000_s1029" type="#_x0000_t75" style="position:absolute;left:27717;width:26766;height:14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">
                  <v:imagedata r:id="rId17" o:title="events-location sort"/>
                  <v:path arrowok="t"/>
                </v:shape>
              </v:group>
            </w:pict>
          </mc:Fallback>
        </mc:AlternateContent>
      </w:r>
    </w:p>
    <w:p w:rsidR="00734F69" w:rsidRDefault="00626FEA" w:rsidP="00626FEA">
      <w:pPr>
        <w:tabs>
          <w:tab w:val="left" w:pos="5115"/>
        </w:tabs>
      </w:pPr>
      <w:r>
        <w:tab/>
      </w:r>
    </w:p>
    <w:p w:rsidR="00833A1D" w:rsidRDefault="00833A1D" w:rsidP="002D0DE0"/>
    <w:p w:rsidR="00833A1D" w:rsidRDefault="00833A1D" w:rsidP="002D0DE0"/>
    <w:p w:rsidR="00833A1D" w:rsidRDefault="00833A1D" w:rsidP="002D0DE0"/>
    <w:p w:rsidR="00833A1D" w:rsidRDefault="00833A1D" w:rsidP="002D0DE0"/>
    <w:p w:rsidR="00833A1D" w:rsidRDefault="00833A1D" w:rsidP="002D0DE0"/>
    <w:p w:rsidR="00833A1D" w:rsidRDefault="00833A1D" w:rsidP="002D0DE0"/>
    <w:p w:rsidR="00833A1D" w:rsidRDefault="00833A1D" w:rsidP="002D0DE0"/>
    <w:p w:rsidR="00833A1D" w:rsidRDefault="00833A1D" w:rsidP="002D0DE0"/>
    <w:p w:rsidR="00833A1D" w:rsidRDefault="00833A1D" w:rsidP="002D0DE0"/>
    <w:p w:rsidR="00833A1D" w:rsidRDefault="00833A1D" w:rsidP="002D0DE0"/>
    <w:p w:rsidR="00734F69" w:rsidRDefault="00734F69" w:rsidP="00734F69">
      <w:r>
        <w:t xml:space="preserve">The final design of the Event’s page includes 2 sorting filters which allows the user to sort via location of the event, and via A-Z or Z-A lettering alphabetical-wise – much like how we planned in the prototype (top-left). However, in addition to this we included a search filter which utilises JavaScript to identify a key word typed into the search bar and </w:t>
      </w:r>
      <w:r>
        <w:lastRenderedPageBreak/>
        <w:t xml:space="preserve">correlates that with possible events of a similar name (see </w:t>
      </w:r>
      <w:r w:rsidR="00626FEA">
        <w:t>the above</w:t>
      </w:r>
      <w:r>
        <w:t xml:space="preserve"> screens</w:t>
      </w:r>
      <w:r w:rsidR="00626FEA">
        <w:t xml:space="preserve">hot for the </w:t>
      </w:r>
      <w:r>
        <w:t>example</w:t>
      </w:r>
      <w:r w:rsidR="00626FEA">
        <w:t>s I’ve described</w:t>
      </w:r>
      <w:r>
        <w:t>).</w:t>
      </w:r>
      <w:r w:rsidR="00626FEA">
        <w:t xml:space="preserve"> Once a user clicks on the desired event, it will take them to a more detailed page about the event in question.</w:t>
      </w:r>
      <w:r w:rsidR="00152E08">
        <w:t xml:space="preserve"> This design for the events selection page is effective </w:t>
      </w:r>
      <w:r w:rsidR="007577D5">
        <w:t>at how it’s meant to function, with the relatively well sized buttons being easy to press and navigate when held in the landscape orientation by the user.</w:t>
      </w:r>
    </w:p>
    <w:p w:rsidR="00BE471B" w:rsidRPr="00BE471B" w:rsidRDefault="00BE471B" w:rsidP="00734F69">
      <w:pPr>
        <w:rPr>
          <w:b/>
          <w:u w:val="single"/>
        </w:rPr>
      </w:pPr>
      <w:r w:rsidRPr="00BE471B">
        <w:rPr>
          <w:b/>
          <w:u w:val="single"/>
        </w:rPr>
        <w:t>Events Description Page</w:t>
      </w:r>
    </w:p>
    <w:p w:rsidR="00626FEA" w:rsidRPr="002D744F" w:rsidRDefault="006B06C4" w:rsidP="00734F69">
      <w:r>
        <w:rPr>
          <w:noProof/>
          <w:lang w:val="en-GB" w:eastAsia="en-GB"/>
        </w:rPr>
        <mc:AlternateContent>
          <mc:Choice Requires="wpg">
            <w:drawing>
              <wp:anchor distT="0" distB="0" distL="114300" distR="114300" simplePos="0" relativeHeight="251672576" behindDoc="0" locked="0" layoutInCell="1" allowOverlap="1">
                <wp:simplePos x="0" y="0"/>
                <wp:positionH relativeFrom="column">
                  <wp:posOffset>0</wp:posOffset>
                </wp:positionH>
                <wp:positionV relativeFrom="paragraph">
                  <wp:posOffset>142875</wp:posOffset>
                </wp:positionV>
                <wp:extent cx="5562600" cy="2752090"/>
                <wp:effectExtent l="0" t="0" r="0" b="0"/>
                <wp:wrapNone/>
                <wp:docPr id="19" name="Group 19"/>
                <wp:cNvGraphicFramePr/>
                <a:graphic xmlns:a="http://schemas.openxmlformats.org/drawingml/2006/main">
                  <a:graphicData uri="http://schemas.microsoft.com/office/word/2010/wordprocessingGroup">
                    <wpg:wgp>
                      <wpg:cNvGrpSpPr/>
                      <wpg:grpSpPr>
                        <a:xfrm>
                          <a:off x="0" y="0"/>
                          <a:ext cx="5562600" cy="2752090"/>
                          <a:chOff x="0" y="0"/>
                          <a:chExt cx="5562600" cy="2752090"/>
                        </a:xfrm>
                      </wpg:grpSpPr>
                      <pic:pic xmlns:pic="http://schemas.openxmlformats.org/drawingml/2006/picture">
                        <pic:nvPicPr>
                          <pic:cNvPr id="22" name="Picture 22" descr="C:\Users\w1552858\AppData\Local\Microsoft\Windows\INetCache\Content.Word\events-page-details-top.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5740" cy="1352550"/>
                          </a:xfrm>
                          <a:prstGeom prst="rect">
                            <a:avLst/>
                          </a:prstGeom>
                          <a:noFill/>
                          <a:ln>
                            <a:noFill/>
                          </a:ln>
                        </pic:spPr>
                      </pic:pic>
                      <pic:pic xmlns:pic="http://schemas.openxmlformats.org/drawingml/2006/picture">
                        <pic:nvPicPr>
                          <pic:cNvPr id="23" name="Picture 23" descr="C:\Users\w1552858\AppData\Local\Microsoft\Windows\INetCache\Content.Word\events-page-details-desc.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81300" y="0"/>
                            <a:ext cx="2743200" cy="1350645"/>
                          </a:xfrm>
                          <a:prstGeom prst="rect">
                            <a:avLst/>
                          </a:prstGeom>
                          <a:noFill/>
                          <a:ln>
                            <a:noFill/>
                          </a:ln>
                        </pic:spPr>
                      </pic:pic>
                      <pic:pic xmlns:pic="http://schemas.openxmlformats.org/drawingml/2006/picture">
                        <pic:nvPicPr>
                          <pic:cNvPr id="24" name="Picture 24" descr="C:\Users\w1552858\AppData\Local\Microsoft\Windows\INetCache\Content.Word\events-details-add-fav.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1390650"/>
                            <a:ext cx="2752090" cy="1361440"/>
                          </a:xfrm>
                          <a:prstGeom prst="rect">
                            <a:avLst/>
                          </a:prstGeom>
                          <a:noFill/>
                          <a:ln>
                            <a:noFill/>
                          </a:ln>
                        </pic:spPr>
                      </pic:pic>
                      <pic:pic xmlns:pic="http://schemas.openxmlformats.org/drawingml/2006/picture">
                        <pic:nvPicPr>
                          <pic:cNvPr id="25" name="Picture 25" descr="C:\Users\w1552858\AppData\Local\Microsoft\Windows\INetCache\Content.Word\events-details-maps.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781300" y="1381125"/>
                            <a:ext cx="2781300" cy="1369695"/>
                          </a:xfrm>
                          <a:prstGeom prst="rect">
                            <a:avLst/>
                          </a:prstGeom>
                          <a:noFill/>
                          <a:ln>
                            <a:noFill/>
                          </a:ln>
                        </pic:spPr>
                      </pic:pic>
                    </wpg:wgp>
                  </a:graphicData>
                </a:graphic>
              </wp:anchor>
            </w:drawing>
          </mc:Choice>
          <mc:Fallback>
            <w:pict>
              <v:group w14:anchorId="45A4473D" id="Group 19" o:spid="_x0000_s1026" style="position:absolute;margin-left:0;margin-top:11.25pt;width:438pt;height:216.7pt;z-index:251672576" coordsize="55626,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">
                <v:shape id="Picture 22" o:spid="_x0000_s1027" type="#_x0000_t75" style="position:absolute;width:27457;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">
                  <v:imagedata r:id="rId22" o:title="events-page-details-top"/>
                  <v:path arrowok="t"/>
                </v:shape>
                <v:shape id="Picture 23" o:spid="_x0000_s1028" type="#_x0000_t75" style="position:absolute;left:27813;width:27432;height:1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">
                  <v:imagedata r:id="rId23" o:title="events-page-details-desc"/>
                  <v:path arrowok="t"/>
                </v:shape>
                <v:shape id="Picture 24" o:spid="_x0000_s1029" type="#_x0000_t75" style="position:absolute;top:13906;width:27520;height:13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">
                  <v:imagedata r:id="rId24" o:title="events-details-add-fav"/>
                  <v:path arrowok="t"/>
                </v:shape>
                <v:shape id="Picture 25" o:spid="_x0000_s1030" type="#_x0000_t75" style="position:absolute;left:27813;top:13811;width:27813;height:13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">
                  <v:imagedata r:id="rId25" o:title="events-details-maps"/>
                  <v:path arrowok="t"/>
                </v:shape>
              </v:group>
            </w:pict>
          </mc:Fallback>
        </mc:AlternateContent>
      </w:r>
    </w:p>
    <w:p w:rsidR="00734F69" w:rsidRDefault="00734F69" w:rsidP="002D0DE0"/>
    <w:p w:rsidR="00734F69" w:rsidRDefault="00734F69" w:rsidP="002D0DE0"/>
    <w:p w:rsidR="00BE471B" w:rsidRDefault="00BE471B" w:rsidP="002D0DE0"/>
    <w:p w:rsidR="00BE471B" w:rsidRDefault="00BE471B" w:rsidP="002D0DE0"/>
    <w:p w:rsidR="00BE471B" w:rsidRDefault="00BE471B" w:rsidP="002D0DE0"/>
    <w:p w:rsidR="00BE471B" w:rsidRDefault="00BE471B" w:rsidP="002D0DE0"/>
    <w:p w:rsidR="00BE471B" w:rsidRDefault="00BE471B" w:rsidP="002D0DE0"/>
    <w:p w:rsidR="00BE471B" w:rsidRDefault="00BE471B" w:rsidP="002D0DE0"/>
    <w:p w:rsidR="00BE471B" w:rsidRDefault="00BE471B" w:rsidP="002D0DE0"/>
    <w:p w:rsidR="00BE471B" w:rsidRDefault="00BE471B" w:rsidP="002D0DE0"/>
    <w:p w:rsidR="00354257" w:rsidRDefault="00BE471B" w:rsidP="002D0DE0">
      <w:r>
        <w:t>On this page the user will see two buttons, ‘Add to Favourites’ and ‘Book Now’, an image related to the event in question, a description of the event, prices for the event</w:t>
      </w:r>
      <w:r w:rsidR="00354257">
        <w:t xml:space="preserve"> for Children, Adults and OAPs, and a pop-out dropdown option that displays and minimizes the Google Maps API implementation which shows the location of the event. </w:t>
      </w:r>
      <w:r w:rsidR="007577D5">
        <w:t xml:space="preserve">The implementation of the Google API Maps in this way makes it more dynamic and interactive for the user instead of it being static content that’s there on the page. This way the user can choose if they want to see the Google Maps or not, and allows for less clutter on the page. </w:t>
      </w:r>
    </w:p>
    <w:p w:rsidR="00354257" w:rsidRDefault="00354257" w:rsidP="00152E08">
      <w:r>
        <w:t>If the user decides they want to add the event to their favourites list, they would click ‘Add to Favourites’, which displays a popup message telling the user that the event in question has been added to their Favourites list, as well as a link to the Favourites list.</w:t>
      </w:r>
      <w:r w:rsidR="00152E08">
        <w:t xml:space="preserve"> </w:t>
      </w:r>
      <w:r w:rsidR="002D4CD0">
        <w:t>If the user wants to then remove this item from their favourites, the ‘Add to Favourites’ button will be replaced with a ‘Remove from Favourites’ button that when clicked does to the opposite – it removes the event in question from the users Favourites list.</w:t>
      </w:r>
      <w:r w:rsidR="00152E08" w:rsidRPr="00152E08">
        <w:t xml:space="preserve"> </w:t>
      </w:r>
      <w:r w:rsidR="00152E08">
        <w:t>The user is presented this information in a way that provides the user</w:t>
      </w:r>
      <w:r w:rsidR="00152E08">
        <w:t xml:space="preserve"> effective</w:t>
      </w:r>
      <w:r w:rsidR="00152E08">
        <w:t xml:space="preserve"> feedback </w:t>
      </w:r>
      <w:r w:rsidR="00152E08">
        <w:t>that</w:t>
      </w:r>
      <w:r w:rsidR="00152E08">
        <w:t xml:space="preserve"> the actions they performed </w:t>
      </w:r>
      <w:r w:rsidR="00152E08">
        <w:t xml:space="preserve">were successful </w:t>
      </w:r>
      <w:r w:rsidR="00152E08">
        <w:t>via the implementation of the popup messages.</w:t>
      </w:r>
    </w:p>
    <w:p w:rsidR="005D78D9" w:rsidRPr="007577D5" w:rsidRDefault="002D4CD0" w:rsidP="002D0DE0">
      <w:r>
        <w:lastRenderedPageBreak/>
        <w:t>If the user would like to book tickets for the event in question, it will take the user to a booking form</w:t>
      </w:r>
      <w:r w:rsidR="00543F5A">
        <w:t xml:space="preserve"> to book the event, and then a payment page allowing the user to pay for the ticket’s they’ve booked (implemented by Student 1 – further details in their section).</w:t>
      </w:r>
    </w:p>
    <w:p w:rsidR="005D78D9" w:rsidRPr="005D78D9" w:rsidRDefault="005D78D9" w:rsidP="002D0DE0">
      <w:pPr>
        <w:rPr>
          <w:b/>
          <w:u w:val="single"/>
        </w:rPr>
      </w:pPr>
      <w:r w:rsidRPr="005D78D9">
        <w:rPr>
          <w:b/>
          <w:u w:val="single"/>
        </w:rPr>
        <w:t>Favourites Page</w:t>
      </w:r>
    </w:p>
    <w:p w:rsidR="002D4CD0" w:rsidRDefault="006B06C4" w:rsidP="002D0DE0">
      <w:r>
        <w:rPr>
          <w:noProof/>
          <w:lang w:val="en-GB" w:eastAsia="en-GB"/>
        </w:rPr>
        <w:pict>
          <v:group id="_x0000_s1031" style="position:absolute;margin-left:76.2pt;margin-top:4.95pt;width:278.55pt;height:282.85pt;z-index:251677696" coordorigin="3324,3409" coordsize="5571,5657">
            <v:shape id="_x0000_s1027" type="#_x0000_t75" style="position:absolute;left:3417;top:3409;width:5395;height:2664;mso-position-horizontal-relative:text;mso-position-vertical-relative:text;mso-width-relative:page;mso-height-relative:page">
              <v:imagedata r:id="rId26" o:title="fav-page"/>
            </v:shape>
            <v:shape id="_x0000_s1028" type="#_x0000_t75" style="position:absolute;left:3324;top:6324;width:5571;height:2742;mso-position-horizontal-relative:text;mso-position-vertical-relative:text;mso-width-relative:page;mso-height-relative:page">
              <v:imagedata r:id="rId27" o:title="fav-page-email"/>
            </v:shape>
          </v:group>
        </w:pict>
      </w:r>
    </w:p>
    <w:p w:rsidR="00BE471B" w:rsidRDefault="00BE471B" w:rsidP="002D0DE0"/>
    <w:p w:rsidR="00BE471B" w:rsidRDefault="00BE471B" w:rsidP="002D0DE0"/>
    <w:p w:rsidR="00BE471B" w:rsidRDefault="00BE471B" w:rsidP="002D0DE0"/>
    <w:p w:rsidR="00BE471B" w:rsidRDefault="00BE471B" w:rsidP="002D0DE0"/>
    <w:p w:rsidR="00BE471B" w:rsidRDefault="00BE471B" w:rsidP="002D0DE0"/>
    <w:p w:rsidR="00BE471B" w:rsidRDefault="00BE471B" w:rsidP="002D0DE0"/>
    <w:p w:rsidR="004001C8" w:rsidRDefault="004001C8" w:rsidP="002D0DE0"/>
    <w:p w:rsidR="004001C8" w:rsidRDefault="004001C8" w:rsidP="002D0DE0"/>
    <w:p w:rsidR="004001C8" w:rsidRDefault="004001C8" w:rsidP="002D0DE0"/>
    <w:p w:rsidR="004001C8" w:rsidRDefault="004001C8" w:rsidP="002D0DE0"/>
    <w:p w:rsidR="004001C8" w:rsidRDefault="004001C8" w:rsidP="002D0DE0"/>
    <w:p w:rsidR="00BE471B" w:rsidRDefault="00BE471B" w:rsidP="002D0DE0"/>
    <w:p w:rsidR="00BE471B" w:rsidRDefault="007B06FB" w:rsidP="002D0DE0">
      <w:r>
        <w:t>When the user enters the Favourites page, if they have not selected any favourite pages, they will not appear in their relevant category.</w:t>
      </w:r>
      <w:r w:rsidR="005D11BE">
        <w:t xml:space="preserve"> However, if the user has selected a page as one of their favourites, it will appear for them in its respective category (as seen above). As well as this, the user is also able to click on each favourite that they have selected, and it will redirect them back to its respective detailed description page.</w:t>
      </w:r>
    </w:p>
    <w:p w:rsidR="00152E08" w:rsidRDefault="00152E08" w:rsidP="002D0DE0">
      <w:r>
        <w:rPr>
          <w:noProof/>
        </w:rPr>
        <w:pict>
          <v:shape id="_x0000_s1029" type="#_x0000_t75" style="position:absolute;margin-left:64.5pt;margin-top:7.35pt;width:303pt;height:149.1pt;z-index:251678720;mso-position-horizontal-relative:text;mso-position-vertical-relative:text;mso-width-relative:page;mso-height-relative:page">
            <v:imagedata r:id="rId28" o:title="fav-page-email-sent"/>
          </v:shape>
        </w:pict>
      </w:r>
    </w:p>
    <w:p w:rsidR="00152E08" w:rsidRDefault="00152E08" w:rsidP="002D0DE0"/>
    <w:p w:rsidR="00152E08" w:rsidRDefault="00152E08" w:rsidP="002D0DE0"/>
    <w:p w:rsidR="00152E08" w:rsidRDefault="00152E08" w:rsidP="002D0DE0"/>
    <w:p w:rsidR="00152E08" w:rsidRDefault="00152E08" w:rsidP="002D0DE0"/>
    <w:p w:rsidR="00152E08" w:rsidRDefault="00152E08" w:rsidP="002D0DE0"/>
    <w:p w:rsidR="00152E08" w:rsidRDefault="00152E08" w:rsidP="002D0DE0"/>
    <w:p w:rsidR="00152E08" w:rsidRDefault="00152E08" w:rsidP="002D0DE0">
      <w:r>
        <w:rPr>
          <w:noProof/>
        </w:rPr>
        <w:pict>
          <v:shape id="_x0000_s1030" type="#_x0000_t75" style="position:absolute;margin-left:0;margin-top:.65pt;width:430.5pt;height:78pt;z-index:251680768;mso-position-horizontal:absolute;mso-position-horizontal-relative:text;mso-position-vertical:absolute;mso-position-vertical-relative:text;mso-width-relative:page;mso-height-relative:page">
            <v:imagedata r:id="rId29" o:title="fav-email-screenshot"/>
          </v:shape>
        </w:pict>
      </w:r>
    </w:p>
    <w:p w:rsidR="00152E08" w:rsidRDefault="00152E08" w:rsidP="002D0DE0"/>
    <w:p w:rsidR="00152E08" w:rsidRDefault="00152E08" w:rsidP="002D0DE0"/>
    <w:p w:rsidR="00152E08" w:rsidRDefault="00152E08" w:rsidP="002D0DE0"/>
    <w:p w:rsidR="00152E08" w:rsidRDefault="00152E08" w:rsidP="002D0DE0"/>
    <w:p w:rsidR="00BE471B" w:rsidRDefault="00152E08" w:rsidP="002D0DE0">
      <w:r>
        <w:t>To email the list to a verified email, the user is required to enter their respective valid email address. Once they have done that and clicked ‘Send Now’, the user will again be presented with a popup message that provides the user with feedback that their favourites list was successfully sent to their email. You can also see that it was indeed successful with the screenshot of the email message displayed the correct list item in the email.</w:t>
      </w:r>
    </w:p>
    <w:p w:rsidR="00BE471B" w:rsidRPr="002D0DE0" w:rsidRDefault="00BE471B" w:rsidP="002D0DE0"/>
    <w:p w:rsidR="00934C27" w:rsidRDefault="00934C27" w:rsidP="00934C27">
      <w:pPr>
        <w:pStyle w:val="Heading1"/>
      </w:pPr>
      <w:r>
        <w:t>Group_5_Student_3_iPad</w:t>
      </w:r>
    </w:p>
    <w:p w:rsidR="002D0DE0" w:rsidRPr="002D0DE0" w:rsidRDefault="002D0DE0" w:rsidP="002D0DE0">
      <w:r>
        <w:t>-</w:t>
      </w:r>
    </w:p>
    <w:p w:rsidR="00934C27" w:rsidRDefault="00934C27" w:rsidP="00934C27">
      <w:pPr>
        <w:pStyle w:val="Heading1"/>
      </w:pPr>
      <w:r>
        <w:t>Group_5_Student_4_iPad</w:t>
      </w:r>
    </w:p>
    <w:p w:rsidR="002D0DE0" w:rsidRDefault="002D0DE0" w:rsidP="004F0B52"/>
    <w:p w:rsidR="006F0A92" w:rsidRDefault="004F0B52" w:rsidP="004F0B52">
      <w:r>
        <w:t xml:space="preserve">As student 4, I was responsible with the implementation of the proposed design for showing detailed information about team members. </w:t>
      </w:r>
    </w:p>
    <w:p w:rsidR="006F0A92" w:rsidRDefault="006F0A92" w:rsidP="006F0A92">
      <w:pPr>
        <w:jc w:val="center"/>
      </w:pPr>
      <w:r>
        <w:rPr>
          <w:rFonts w:ascii="Calibri" w:hAnsi="Calibri" w:cs="Calibri"/>
          <w:noProof/>
          <w:color w:val="000000"/>
          <w:lang w:val="en-GB" w:eastAsia="en-GB"/>
        </w:rPr>
        <w:lastRenderedPageBreak/>
        <w:drawing>
          <wp:inline distT="0" distB="0" distL="0" distR="0">
            <wp:extent cx="3629025" cy="2638742"/>
            <wp:effectExtent l="0" t="0" r="0" b="9525"/>
            <wp:docPr id="8" name="Picture 8" descr="https://lh6.googleusercontent.com/Nu8E_ma2v0tiXVTj_GmOJE-vtn8s7Wm765Q6e8Od8w3DP0rs19Azur5wKtLsAqQFHWVPbl5f4FS1qCAJFO-WM8YDP8HJbVnV7n9Ct2FtHp1yxqnydNMtzGco9dD5xwkdBe_QCbbYSGeDsS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Nu8E_ma2v0tiXVTj_GmOJE-vtn8s7Wm765Q6e8Od8w3DP0rs19Azur5wKtLsAqQFHWVPbl5f4FS1qCAJFO-WM8YDP8HJbVnV7n9Ct2FtHp1yxqnydNMtzGco9dD5xwkdBe_QCbbYSGeDsSn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2638742"/>
                    </a:xfrm>
                    <a:prstGeom prst="rect">
                      <a:avLst/>
                    </a:prstGeom>
                    <a:noFill/>
                    <a:ln>
                      <a:noFill/>
                    </a:ln>
                  </pic:spPr>
                </pic:pic>
              </a:graphicData>
            </a:graphic>
          </wp:inline>
        </w:drawing>
      </w:r>
      <w:r>
        <w:t>.</w:t>
      </w:r>
    </w:p>
    <w:p w:rsidR="004F0B52" w:rsidRDefault="006F0A92" w:rsidP="004F0B52">
      <w:r>
        <w:t xml:space="preserve"> In the prototype, the “About” section was appearing as shown in the image above. Anyway, as I started to develop the page, I found it really difficult to make it look nicely because I thought it will make the user feel confused about the structure due to the fact that there was a lot of information to be shown in one page without even using the scrolling option. So I decided to create a simple list instead</w:t>
      </w:r>
      <w:r w:rsidR="00F62EAD">
        <w:t xml:space="preserve"> consisted of 4 lines, each of them containing the photo of the team member, his name and age, level, course and his location. The same design is used</w:t>
      </w:r>
      <w:r w:rsidR="002D0DE0">
        <w:t xml:space="preserve"> for the iPad portrait</w:t>
      </w:r>
      <w:r w:rsidR="00F62EAD">
        <w:t xml:space="preserve">, while the icons disappear when the page is displayed on iPhone, no matter the orientation. As it can be seen below, the scrolling option applies as well. In terms of sorting &amp; filtering, I decided to use a dropdown menu in order to filter the team members by their location. The user is also allowed to sort alphabetically the team members ordering. Underneath the sorting, there is a search bar implemented using JavaScript that allows the user to type some letters </w:t>
      </w:r>
      <w:r w:rsidR="00A4368D">
        <w:t>in order to filter the results. It needs to be noted the fact that the searching applies to the description and location as well as to the name of the student.</w:t>
      </w:r>
    </w:p>
    <w:p w:rsidR="00F62EAD" w:rsidRDefault="00F62EAD" w:rsidP="004F0B52">
      <w:r>
        <w:rPr>
          <w:noProof/>
          <w:lang w:val="en-GB" w:eastAsia="en-GB"/>
        </w:rPr>
        <w:drawing>
          <wp:inline distT="0" distB="0" distL="0" distR="0" wp14:anchorId="378BB41B" wp14:editId="05893246">
            <wp:extent cx="2654490" cy="19902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4295" cy="2005102"/>
                    </a:xfrm>
                    <a:prstGeom prst="rect">
                      <a:avLst/>
                    </a:prstGeom>
                  </pic:spPr>
                </pic:pic>
              </a:graphicData>
            </a:graphic>
          </wp:inline>
        </w:drawing>
      </w:r>
      <w:r>
        <w:rPr>
          <w:noProof/>
          <w:lang w:val="en-GB" w:eastAsia="en-GB"/>
        </w:rPr>
        <w:drawing>
          <wp:inline distT="0" distB="0" distL="0" distR="0">
            <wp:extent cx="2674644" cy="199483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o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5225" cy="2025106"/>
                    </a:xfrm>
                    <a:prstGeom prst="rect">
                      <a:avLst/>
                    </a:prstGeom>
                  </pic:spPr>
                </pic:pic>
              </a:graphicData>
            </a:graphic>
          </wp:inline>
        </w:drawing>
      </w:r>
    </w:p>
    <w:p w:rsidR="00A4368D" w:rsidRDefault="00A4368D" w:rsidP="004F0B52">
      <w:r>
        <w:lastRenderedPageBreak/>
        <w:t xml:space="preserve">After the list of the team members I thought it would be nice to have some more information about the website so I added three paragraphs consisted into the “About Us”, “Our Mission” and “Why us?”. In the specifications I was also required to incorporate a short video so I embedded one from YouTube called “Multimedia and Games Computing at University of Westminster” so it will be related to our educational background. </w:t>
      </w:r>
    </w:p>
    <w:p w:rsidR="006F42DB" w:rsidRDefault="00A4368D" w:rsidP="004F0B52">
      <w:r>
        <w:t>The header we used was designed by Haresh</w:t>
      </w:r>
      <w:r w:rsidR="002D0DE0">
        <w:t xml:space="preserve"> (student 3)</w:t>
      </w:r>
      <w:r>
        <w:t xml:space="preserve"> and it was used in both iPad orientations as it was simple and clear. We made it have a fixed position </w:t>
      </w:r>
      <w:r w:rsidR="002D0DE0">
        <w:t>contrary to the footer that</w:t>
      </w:r>
      <w:r>
        <w:t xml:space="preserve"> we thought it would make the pages look to compact.</w:t>
      </w:r>
    </w:p>
    <w:p w:rsidR="00C079F8" w:rsidRDefault="00C079F8" w:rsidP="006F42DB">
      <w:pPr>
        <w:sectPr w:rsidR="00C079F8">
          <w:footerReference w:type="default" r:id="rId33"/>
          <w:pgSz w:w="12240" w:h="15840"/>
          <w:pgMar w:top="1728" w:right="1800" w:bottom="1440" w:left="1800" w:header="720" w:footer="720" w:gutter="0"/>
          <w:pgNumType w:start="0"/>
          <w:cols w:space="720"/>
          <w:titlePg/>
          <w:docGrid w:linePitch="360"/>
        </w:sectPr>
      </w:pPr>
    </w:p>
    <w:p w:rsidR="00C079F8" w:rsidRDefault="006F42DB" w:rsidP="006F42DB">
      <w:r>
        <w:t>Beside the “About” page, I was also responsible with providing a detailed information about each team member. The first idea, shown in the prototype, was changed almost completely</w:t>
      </w:r>
      <w:r w:rsidR="00C079F8">
        <w:t xml:space="preserve"> in terms of description. I kept the name, age, picture and “Add to favorites” button though.</w:t>
      </w:r>
    </w:p>
    <w:p w:rsidR="00932EA9" w:rsidRDefault="00932EA9" w:rsidP="006F42DB">
      <w:pPr>
        <w:rPr>
          <w:rFonts w:ascii="Calibri" w:hAnsi="Calibri" w:cs="Calibri"/>
          <w:color w:val="000000"/>
          <w:sz w:val="18"/>
          <w:szCs w:val="18"/>
        </w:rPr>
        <w:sectPr w:rsidR="00932EA9" w:rsidSect="00C579F8">
          <w:type w:val="continuous"/>
          <w:pgSz w:w="12240" w:h="15840"/>
          <w:pgMar w:top="1728" w:right="1800" w:bottom="1440" w:left="1800" w:header="720" w:footer="720" w:gutter="0"/>
          <w:pgNumType w:start="0"/>
          <w:cols w:space="720"/>
          <w:titlePg/>
          <w:docGrid w:linePitch="360"/>
        </w:sectPr>
      </w:pPr>
    </w:p>
    <w:p w:rsidR="006F42DB" w:rsidRDefault="006F42DB" w:rsidP="00C579F8">
      <w:pPr>
        <w:jc w:val="center"/>
        <w:rPr>
          <w:rFonts w:ascii="Calibri" w:hAnsi="Calibri" w:cs="Calibri"/>
          <w:color w:val="000000"/>
          <w:sz w:val="18"/>
          <w:szCs w:val="18"/>
        </w:rPr>
      </w:pPr>
      <w:r>
        <w:rPr>
          <w:rFonts w:ascii="Calibri" w:hAnsi="Calibri" w:cs="Calibri"/>
          <w:noProof/>
          <w:color w:val="000000"/>
          <w:lang w:val="en-GB" w:eastAsia="en-GB"/>
        </w:rPr>
        <w:drawing>
          <wp:inline distT="0" distB="0" distL="0" distR="0">
            <wp:extent cx="4298712" cy="3125338"/>
            <wp:effectExtent l="0" t="0" r="6985" b="0"/>
            <wp:docPr id="13" name="Picture 13" descr="https://lh4.googleusercontent.com/63P4eweWWw0S9T6WqOmHlEOyWD449EIhUWfaPSwhrGRfG6smHSWpagIKATHL55mRxX49PGARgE1ebCWzDzBvSeDxL8TNi55afrUYa-r95E92ODKocxCW4-SpbfUjVyhlEFo3i1Hvnj4kU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63P4eweWWw0S9T6WqOmHlEOyWD449EIhUWfaPSwhrGRfG6smHSWpagIKATHL55mRxX49PGARgE1ebCWzDzBvSeDxL8TNi55afrUYa-r95E92ODKocxCW4-SpbfUjVyhlEFo3i1Hvnj4kU5d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132" cy="3185261"/>
                    </a:xfrm>
                    <a:prstGeom prst="rect">
                      <a:avLst/>
                    </a:prstGeom>
                    <a:noFill/>
                    <a:ln>
                      <a:noFill/>
                    </a:ln>
                  </pic:spPr>
                </pic:pic>
              </a:graphicData>
            </a:graphic>
          </wp:inline>
        </w:drawing>
      </w:r>
    </w:p>
    <w:p w:rsidR="00C079F8" w:rsidRDefault="00C079F8" w:rsidP="006F42DB">
      <w:pPr>
        <w:sectPr w:rsidR="00C079F8" w:rsidSect="00932EA9">
          <w:type w:val="continuous"/>
          <w:pgSz w:w="12240" w:h="15840"/>
          <w:pgMar w:top="1728" w:right="1800" w:bottom="1440" w:left="1800" w:header="720" w:footer="720" w:gutter="0"/>
          <w:pgNumType w:start="0"/>
          <w:cols w:space="720"/>
          <w:titlePg/>
          <w:docGrid w:linePitch="360"/>
        </w:sectPr>
      </w:pPr>
    </w:p>
    <w:p w:rsidR="00932EA9" w:rsidRDefault="00932EA9" w:rsidP="006F42DB">
      <w:pPr>
        <w:sectPr w:rsidR="00932EA9" w:rsidSect="00C079F8">
          <w:type w:val="continuous"/>
          <w:pgSz w:w="12240" w:h="15840"/>
          <w:pgMar w:top="1728" w:right="1800" w:bottom="1440" w:left="1800" w:header="720" w:footer="720" w:gutter="0"/>
          <w:pgNumType w:start="0"/>
          <w:cols w:space="720"/>
          <w:titlePg/>
          <w:docGrid w:linePitch="360"/>
        </w:sectPr>
      </w:pPr>
    </w:p>
    <w:p w:rsidR="002D0DE0" w:rsidRDefault="00C079F8" w:rsidP="006F42DB">
      <w:r>
        <w:t>So instead of using only one capture, I implemented this page to have a clear structure and I made use of the scrolling function as well. I replaced the first description idea with a short interview that would allow the user to get to know the team member in a nicer way. Eventually, on the orientation change, the interview will go underneath the picture and the picture will expand to the screen size. Below that, there is a collapsible text saying “Click to see my location on Google Maps” so when the user clicks on that bar, the embedded map will show up allowing the user to see the location as well as to open the map in a new page, on full screen.</w:t>
      </w:r>
    </w:p>
    <w:p w:rsidR="006F42DB" w:rsidRDefault="006F42DB" w:rsidP="006F42DB">
      <w:bookmarkStart w:id="5" w:name="_GoBack"/>
      <w:r>
        <w:rPr>
          <w:noProof/>
          <w:lang w:val="en-GB" w:eastAsia="en-GB"/>
        </w:rPr>
        <w:lastRenderedPageBreak/>
        <w:drawing>
          <wp:inline distT="0" distB="0" distL="0" distR="0">
            <wp:extent cx="2515457" cy="188339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3208" cy="1911656"/>
                    </a:xfrm>
                    <a:prstGeom prst="rect">
                      <a:avLst/>
                    </a:prstGeom>
                  </pic:spPr>
                </pic:pic>
              </a:graphicData>
            </a:graphic>
          </wp:inline>
        </w:drawing>
      </w:r>
      <w:bookmarkEnd w:id="5"/>
      <w:r>
        <w:t xml:space="preserve"> </w:t>
      </w:r>
      <w:r>
        <w:rPr>
          <w:noProof/>
          <w:lang w:val="en-GB" w:eastAsia="en-GB"/>
        </w:rPr>
        <w:drawing>
          <wp:inline distT="0" distB="0" distL="0" distR="0">
            <wp:extent cx="2511188" cy="1879322"/>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d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0844" cy="1909000"/>
                    </a:xfrm>
                    <a:prstGeom prst="rect">
                      <a:avLst/>
                    </a:prstGeom>
                  </pic:spPr>
                </pic:pic>
              </a:graphicData>
            </a:graphic>
          </wp:inline>
        </w:drawing>
      </w:r>
    </w:p>
    <w:p w:rsidR="006F42DB" w:rsidRDefault="006F42DB" w:rsidP="004F0B52"/>
    <w:p w:rsidR="006F42DB" w:rsidRDefault="00C079F8" w:rsidP="004F0B52">
      <w:r>
        <w:t>As regards the “Add to favorites</w:t>
      </w:r>
      <w:r w:rsidR="002D0DE0">
        <w:t>”</w:t>
      </w:r>
      <w:r>
        <w:t xml:space="preserve"> button</w:t>
      </w:r>
      <w:r w:rsidR="00D41889">
        <w:t xml:space="preserve"> I implemented here the system response and feedback required so when the button is clicked, a pop-up message will appear informing the user about the fact that that specific team member is added to the favorites list and is also giving him the link to the “Favorites” page. In the pictures below is shown the process of what I just explained. There is going to be one page that will contain all the favorite items around the website. At the end of that page, there is a text box asking for an email address that allows the user to send an email to himself containing the items that he added to his lists.</w:t>
      </w:r>
    </w:p>
    <w:p w:rsidR="00C079F8" w:rsidRDefault="00C079F8" w:rsidP="004F0B52">
      <w:r>
        <w:rPr>
          <w:noProof/>
          <w:lang w:val="en-GB" w:eastAsia="en-GB"/>
        </w:rPr>
        <w:drawing>
          <wp:inline distT="0" distB="0" distL="0" distR="0">
            <wp:extent cx="2381534" cy="178615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0749" cy="1808063"/>
                    </a:xfrm>
                    <a:prstGeom prst="rect">
                      <a:avLst/>
                    </a:prstGeom>
                  </pic:spPr>
                </pic:pic>
              </a:graphicData>
            </a:graphic>
          </wp:inline>
        </w:drawing>
      </w:r>
      <w:r>
        <w:rPr>
          <w:noProof/>
          <w:lang w:val="en-GB" w:eastAsia="en-GB"/>
        </w:rPr>
        <w:drawing>
          <wp:inline distT="0" distB="0" distL="0" distR="0">
            <wp:extent cx="2381535" cy="17908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v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3536" cy="1822421"/>
                    </a:xfrm>
                    <a:prstGeom prst="rect">
                      <a:avLst/>
                    </a:prstGeom>
                  </pic:spPr>
                </pic:pic>
              </a:graphicData>
            </a:graphic>
          </wp:inline>
        </w:drawing>
      </w:r>
    </w:p>
    <w:p w:rsidR="00D41889" w:rsidRDefault="00D41889" w:rsidP="004F0B52">
      <w:r>
        <w:t>When the user clicks on the item, in this case the student, the student page will show up again, this time having the “Remove from favorites” button active. When clicked, the same pop-up message will show up announcing the user that he successfully removed the student from his favorites list.</w:t>
      </w:r>
    </w:p>
    <w:p w:rsidR="00C079F8" w:rsidRDefault="00C079F8" w:rsidP="004F0B52">
      <w:r>
        <w:rPr>
          <w:noProof/>
          <w:lang w:val="en-GB" w:eastAsia="en-GB"/>
        </w:rPr>
        <w:lastRenderedPageBreak/>
        <w:drawing>
          <wp:inline distT="0" distB="0" distL="0" distR="0">
            <wp:extent cx="2674620" cy="20044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v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90734" cy="2016493"/>
                    </a:xfrm>
                    <a:prstGeom prst="rect">
                      <a:avLst/>
                    </a:prstGeom>
                  </pic:spPr>
                </pic:pic>
              </a:graphicData>
            </a:graphic>
          </wp:inline>
        </w:drawing>
      </w:r>
      <w:r>
        <w:rPr>
          <w:noProof/>
          <w:lang w:val="en-GB" w:eastAsia="en-GB"/>
        </w:rPr>
        <w:drawing>
          <wp:inline distT="0" distB="0" distL="0" distR="0">
            <wp:extent cx="2674961" cy="20052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v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15285" cy="2035521"/>
                    </a:xfrm>
                    <a:prstGeom prst="rect">
                      <a:avLst/>
                    </a:prstGeom>
                  </pic:spPr>
                </pic:pic>
              </a:graphicData>
            </a:graphic>
          </wp:inline>
        </w:drawing>
      </w:r>
    </w:p>
    <w:p w:rsidR="006F42DB" w:rsidRPr="004F0B52" w:rsidRDefault="006F42DB" w:rsidP="004F0B52"/>
    <w:p w:rsidR="00457BFF" w:rsidRDefault="00457BFF" w:rsidP="00D97083">
      <w:pPr>
        <w:rPr>
          <w:rFonts w:ascii="Calibri" w:hAnsi="Calibri" w:cs="Calibri"/>
          <w:color w:val="000000"/>
          <w:sz w:val="18"/>
          <w:szCs w:val="18"/>
        </w:rPr>
      </w:pPr>
    </w:p>
    <w:p w:rsidR="002D0DE0" w:rsidRPr="00D97083" w:rsidRDefault="002D0DE0" w:rsidP="00D97083"/>
    <w:p w:rsidR="00D97083" w:rsidRDefault="00D97083" w:rsidP="00D97083">
      <w:pPr>
        <w:pStyle w:val="Heading1"/>
      </w:pPr>
      <w:r>
        <w:t>References</w:t>
      </w:r>
    </w:p>
    <w:p w:rsidR="002D0DE0" w:rsidRPr="002D0DE0" w:rsidRDefault="003B67B4" w:rsidP="002D0DE0">
      <w:pPr>
        <w:pStyle w:val="Heading1"/>
        <w:shd w:val="clear" w:color="auto" w:fill="FFFFFF"/>
        <w:spacing w:before="0" w:after="0"/>
        <w:rPr>
          <w:rFonts w:asciiTheme="minorHAnsi" w:hAnsiTheme="minorHAnsi" w:cs="Arial"/>
          <w:color w:val="auto"/>
          <w:sz w:val="24"/>
          <w:szCs w:val="24"/>
        </w:rPr>
      </w:pPr>
      <w:hyperlink r:id="rId41" w:history="1">
        <w:r w:rsidR="002D0DE0" w:rsidRPr="002D0DE0">
          <w:rPr>
            <w:rFonts w:asciiTheme="minorHAnsi" w:hAnsiTheme="minorHAnsi"/>
            <w:color w:val="auto"/>
            <w:sz w:val="24"/>
            <w:szCs w:val="24"/>
          </w:rPr>
          <w:br/>
          <w:t>University of Westminster</w:t>
        </w:r>
      </w:hyperlink>
      <w:r w:rsidR="002D0DE0" w:rsidRPr="002D0DE0">
        <w:rPr>
          <w:rFonts w:asciiTheme="minorHAnsi" w:hAnsiTheme="minorHAnsi"/>
          <w:color w:val="auto"/>
          <w:sz w:val="24"/>
          <w:szCs w:val="24"/>
        </w:rPr>
        <w:t>(2014</w:t>
      </w:r>
      <w:r w:rsidR="002D0DE0" w:rsidRPr="002D0DE0">
        <w:rPr>
          <w:rFonts w:asciiTheme="minorHAnsi" w:hAnsiTheme="minorHAnsi"/>
          <w:i/>
          <w:color w:val="auto"/>
          <w:sz w:val="24"/>
          <w:szCs w:val="24"/>
        </w:rPr>
        <w:t xml:space="preserve">) </w:t>
      </w:r>
      <w:r w:rsidR="002D0DE0" w:rsidRPr="002D0DE0">
        <w:rPr>
          <w:rFonts w:asciiTheme="minorHAnsi" w:hAnsiTheme="minorHAnsi" w:cs="Arial"/>
          <w:bCs/>
          <w:i/>
          <w:color w:val="auto"/>
          <w:sz w:val="24"/>
          <w:szCs w:val="24"/>
        </w:rPr>
        <w:t>Multimedia and Games Computing at University of Westminster</w:t>
      </w:r>
      <w:r w:rsidR="002D0DE0" w:rsidRPr="002D0DE0">
        <w:rPr>
          <w:rFonts w:asciiTheme="minorHAnsi" w:hAnsiTheme="minorHAnsi" w:cs="Arial"/>
          <w:bCs/>
          <w:color w:val="auto"/>
          <w:sz w:val="24"/>
          <w:szCs w:val="24"/>
        </w:rPr>
        <w:t xml:space="preserve">. </w:t>
      </w:r>
      <w:r w:rsidR="002D0DE0" w:rsidRPr="002D0DE0">
        <w:rPr>
          <w:rFonts w:asciiTheme="minorHAnsi" w:eastAsiaTheme="minorHAnsi" w:hAnsiTheme="minorHAnsi" w:cs="Arial"/>
          <w:color w:val="auto"/>
          <w:sz w:val="24"/>
          <w:szCs w:val="24"/>
          <w:shd w:val="clear" w:color="auto" w:fill="FFFFFF"/>
        </w:rPr>
        <w:t>Available at: </w:t>
      </w:r>
      <w:hyperlink r:id="rId42" w:history="1">
        <w:r w:rsidR="002D0DE0" w:rsidRPr="002D0DE0">
          <w:rPr>
            <w:rStyle w:val="Hyperlink"/>
            <w:rFonts w:asciiTheme="minorHAnsi" w:eastAsiaTheme="minorHAnsi" w:hAnsiTheme="minorHAnsi" w:cstheme="minorBidi"/>
            <w:color w:val="auto"/>
            <w:sz w:val="24"/>
            <w:szCs w:val="24"/>
            <w:u w:val="none"/>
          </w:rPr>
          <w:t>https://www.youtube.com/watch?v=BaauU5K_gBo</w:t>
        </w:r>
      </w:hyperlink>
      <w:r w:rsidR="002D0DE0" w:rsidRPr="002D0DE0">
        <w:rPr>
          <w:rFonts w:asciiTheme="minorHAnsi" w:eastAsiaTheme="minorHAnsi" w:hAnsiTheme="minorHAnsi" w:cstheme="minorBidi"/>
          <w:color w:val="auto"/>
          <w:sz w:val="24"/>
          <w:szCs w:val="24"/>
        </w:rPr>
        <w:t xml:space="preserve">  </w:t>
      </w:r>
      <w:r w:rsidR="002D0DE0" w:rsidRPr="002D0DE0">
        <w:rPr>
          <w:rFonts w:asciiTheme="minorHAnsi" w:eastAsiaTheme="minorHAnsi" w:hAnsiTheme="minorHAnsi" w:cs="Arial"/>
          <w:color w:val="auto"/>
          <w:sz w:val="24"/>
          <w:szCs w:val="24"/>
          <w:shd w:val="clear" w:color="auto" w:fill="FFFFFF"/>
        </w:rPr>
        <w:t>(Accessed: 28 November 2017).</w:t>
      </w:r>
    </w:p>
    <w:p w:rsidR="00D97083" w:rsidRPr="00D97083" w:rsidRDefault="00D97083" w:rsidP="00D97083"/>
    <w:p w:rsidR="00D97083" w:rsidRPr="00D97083" w:rsidRDefault="00D97083" w:rsidP="00D97083"/>
    <w:p w:rsidR="00934C27" w:rsidRDefault="00934C27"/>
    <w:sectPr w:rsidR="00934C27" w:rsidSect="00C079F8">
      <w:type w:val="continuous"/>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567" w:rsidRDefault="00D00567" w:rsidP="00C6554A">
      <w:pPr>
        <w:spacing w:before="0" w:after="0" w:line="240" w:lineRule="auto"/>
      </w:pPr>
      <w:r>
        <w:separator/>
      </w:r>
    </w:p>
  </w:endnote>
  <w:endnote w:type="continuationSeparator" w:id="0">
    <w:p w:rsidR="00D00567" w:rsidRDefault="00D0056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567" w:rsidRDefault="00ED7C44">
    <w:pPr>
      <w:pStyle w:val="Footer"/>
    </w:pPr>
    <w:r>
      <w:t xml:space="preserve">Page </w:t>
    </w:r>
    <w:r>
      <w:fldChar w:fldCharType="begin"/>
    </w:r>
    <w:r>
      <w:instrText xml:space="preserve"> PAGE  \* Arabic  \* MERGEFORMAT </w:instrText>
    </w:r>
    <w:r>
      <w:fldChar w:fldCharType="separate"/>
    </w:r>
    <w:r w:rsidR="003B67B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567" w:rsidRDefault="00D00567" w:rsidP="00C6554A">
      <w:pPr>
        <w:spacing w:before="0" w:after="0" w:line="240" w:lineRule="auto"/>
      </w:pPr>
      <w:r>
        <w:separator/>
      </w:r>
    </w:p>
  </w:footnote>
  <w:footnote w:type="continuationSeparator" w:id="0">
    <w:p w:rsidR="00D00567" w:rsidRDefault="00D0056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2B4A94"/>
    <w:multiLevelType w:val="hybridMultilevel"/>
    <w:tmpl w:val="CD5E1CB0"/>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C27"/>
    <w:rsid w:val="000E3325"/>
    <w:rsid w:val="000F7EA4"/>
    <w:rsid w:val="00152E08"/>
    <w:rsid w:val="002554CD"/>
    <w:rsid w:val="00293B83"/>
    <w:rsid w:val="002B4294"/>
    <w:rsid w:val="002D0DE0"/>
    <w:rsid w:val="002D4CD0"/>
    <w:rsid w:val="002F66A7"/>
    <w:rsid w:val="00333D0D"/>
    <w:rsid w:val="00354257"/>
    <w:rsid w:val="003B0974"/>
    <w:rsid w:val="003B67B4"/>
    <w:rsid w:val="004001C8"/>
    <w:rsid w:val="00457BFF"/>
    <w:rsid w:val="004B199C"/>
    <w:rsid w:val="004C049F"/>
    <w:rsid w:val="004F0B52"/>
    <w:rsid w:val="005000E2"/>
    <w:rsid w:val="00543F5A"/>
    <w:rsid w:val="005D11BE"/>
    <w:rsid w:val="005D78D9"/>
    <w:rsid w:val="005F01F7"/>
    <w:rsid w:val="00626FEA"/>
    <w:rsid w:val="006A3CE7"/>
    <w:rsid w:val="006B06C4"/>
    <w:rsid w:val="006F0A92"/>
    <w:rsid w:val="006F42DB"/>
    <w:rsid w:val="00734F69"/>
    <w:rsid w:val="007577D5"/>
    <w:rsid w:val="007B06FB"/>
    <w:rsid w:val="00833A1D"/>
    <w:rsid w:val="00932EA9"/>
    <w:rsid w:val="00934C27"/>
    <w:rsid w:val="00A4368D"/>
    <w:rsid w:val="00B16A04"/>
    <w:rsid w:val="00BE471B"/>
    <w:rsid w:val="00BE79B3"/>
    <w:rsid w:val="00C079F8"/>
    <w:rsid w:val="00C579F8"/>
    <w:rsid w:val="00C6554A"/>
    <w:rsid w:val="00CE1CF3"/>
    <w:rsid w:val="00D00567"/>
    <w:rsid w:val="00D41889"/>
    <w:rsid w:val="00D97083"/>
    <w:rsid w:val="00ED7C44"/>
    <w:rsid w:val="00F62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6047E98E"/>
  <w15:chartTrackingRefBased/>
  <w15:docId w15:val="{8DE9BBFB-F536-4D93-A4CC-23133016A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qFormat/>
    <w:rsid w:val="00934C27"/>
    <w:pPr>
      <w:spacing w:after="120" w:line="240" w:lineRule="auto"/>
      <w:ind w:left="720"/>
      <w:contextualSpacing/>
      <w:jc w:val="both"/>
    </w:pPr>
    <w:rPr>
      <w:rFonts w:eastAsia="Times New Roman" w:cs="Times New Roman"/>
      <w:color w:val="auto"/>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2669501">
      <w:bodyDiv w:val="1"/>
      <w:marLeft w:val="0"/>
      <w:marRight w:val="0"/>
      <w:marTop w:val="0"/>
      <w:marBottom w:val="0"/>
      <w:divBdr>
        <w:top w:val="none" w:sz="0" w:space="0" w:color="auto"/>
        <w:left w:val="none" w:sz="0" w:space="0" w:color="auto"/>
        <w:bottom w:val="none" w:sz="0" w:space="0" w:color="auto"/>
        <w:right w:val="none" w:sz="0" w:space="0" w:color="auto"/>
      </w:divBdr>
    </w:div>
    <w:div w:id="194591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youtube.com/watch?v=BaauU5K_gB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channel/UCDDiSoWjjf2SMnFMftaD5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1567187\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F5648-1A29-43B1-B39F-6E940C89B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11</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Services</dc:creator>
  <cp:keywords/>
  <dc:description/>
  <cp:lastModifiedBy>Information Services</cp:lastModifiedBy>
  <cp:revision>2</cp:revision>
  <dcterms:created xsi:type="dcterms:W3CDTF">2017-12-01T19:04:00Z</dcterms:created>
  <dcterms:modified xsi:type="dcterms:W3CDTF">2017-12-01T19:04:00Z</dcterms:modified>
</cp:coreProperties>
</file>